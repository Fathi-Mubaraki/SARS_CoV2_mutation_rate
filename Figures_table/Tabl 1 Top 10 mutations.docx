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D2243" w14:textId="77777777" w:rsidR="00280D7A" w:rsidRDefault="00280D7A" w:rsidP="00280D7A">
      <w:pPr>
        <w:pStyle w:val="MDPI41tablecaption"/>
        <w:rPr>
          <w:b/>
        </w:rPr>
      </w:pPr>
    </w:p>
    <w:p w14:paraId="5BA60DD9" w14:textId="75D12032" w:rsidR="00280D7A" w:rsidRDefault="00280D7A" w:rsidP="00280D7A">
      <w:pPr>
        <w:pStyle w:val="MDPI41tablecaption"/>
      </w:pPr>
      <w:r w:rsidRPr="00271C68">
        <w:rPr>
          <w:b/>
        </w:rPr>
        <w:t>Table 1.</w:t>
      </w:r>
      <w:r w:rsidRPr="00271C68">
        <w:t xml:space="preserve"> </w:t>
      </w:r>
      <w:r w:rsidRPr="008D4AAC">
        <w:t>Top 10 emerging SARS-CoV-2 mutations ranked in descending order by overall emergence slope.</w:t>
      </w:r>
    </w:p>
    <w:tbl>
      <w:tblPr>
        <w:tblW w:w="6454" w:type="dxa"/>
        <w:tblInd w:w="26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"/>
        <w:gridCol w:w="709"/>
        <w:gridCol w:w="708"/>
        <w:gridCol w:w="1701"/>
        <w:gridCol w:w="1134"/>
        <w:gridCol w:w="1134"/>
      </w:tblGrid>
      <w:tr w:rsidR="00280D7A" w:rsidRPr="00271C68" w14:paraId="69FA0636" w14:textId="77777777" w:rsidTr="000E0823">
        <w:tc>
          <w:tcPr>
            <w:tcW w:w="1068" w:type="dxa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14:paraId="0C6E2BC1" w14:textId="77777777" w:rsidR="00280D7A" w:rsidRPr="00F52AEF" w:rsidRDefault="00280D7A" w:rsidP="000E0823">
            <w:pPr>
              <w:pStyle w:val="MDPI42tablebody"/>
              <w:rPr>
                <w:b/>
                <w:bCs/>
                <w:snapToGrid/>
              </w:rPr>
            </w:pPr>
            <w:r w:rsidRPr="00F52AEF">
              <w:rPr>
                <w:b/>
                <w:bCs/>
              </w:rPr>
              <w:t>Position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991507E" w14:textId="77777777" w:rsidR="00280D7A" w:rsidRPr="00F52AEF" w:rsidRDefault="00280D7A" w:rsidP="000E0823">
            <w:pPr>
              <w:pStyle w:val="MDPI42tablebody"/>
              <w:rPr>
                <w:b/>
                <w:bCs/>
                <w:snapToGrid/>
              </w:rPr>
            </w:pPr>
            <w:r w:rsidRPr="00F52AEF">
              <w:rPr>
                <w:b/>
                <w:bCs/>
                <w:snapToGrid/>
              </w:rPr>
              <w:t>Ref</w:t>
            </w:r>
          </w:p>
        </w:tc>
        <w:tc>
          <w:tcPr>
            <w:tcW w:w="70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6C9F99E" w14:textId="77777777" w:rsidR="00280D7A" w:rsidRPr="00F52AEF" w:rsidRDefault="00280D7A" w:rsidP="000E0823">
            <w:pPr>
              <w:pStyle w:val="MDPI42tablebody"/>
              <w:rPr>
                <w:b/>
                <w:bCs/>
                <w:snapToGrid/>
              </w:rPr>
            </w:pPr>
            <w:r w:rsidRPr="00F52AEF">
              <w:rPr>
                <w:b/>
                <w:bCs/>
                <w:snapToGrid/>
              </w:rPr>
              <w:t>Alt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</w:tcPr>
          <w:p w14:paraId="1D7A0861" w14:textId="77777777" w:rsidR="00280D7A" w:rsidRPr="00F52AEF" w:rsidRDefault="00280D7A" w:rsidP="000E0823">
            <w:pPr>
              <w:pStyle w:val="MDPI42tablebody"/>
              <w:rPr>
                <w:b/>
                <w:bCs/>
                <w:snapToGrid/>
              </w:rPr>
            </w:pPr>
            <w:r w:rsidRPr="00F52AEF">
              <w:rPr>
                <w:b/>
                <w:bCs/>
                <w:snapToGrid/>
              </w:rPr>
              <w:t>Emergence Slope (Overall)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</w:tcPr>
          <w:p w14:paraId="6DA02CE1" w14:textId="77777777" w:rsidR="00280D7A" w:rsidRPr="00F52AEF" w:rsidRDefault="00280D7A" w:rsidP="000E0823">
            <w:pPr>
              <w:pStyle w:val="MDPI42tablebody"/>
              <w:rPr>
                <w:b/>
                <w:bCs/>
                <w:snapToGrid/>
              </w:rPr>
            </w:pPr>
            <w:r w:rsidRPr="00F52AEF">
              <w:rPr>
                <w:b/>
                <w:bCs/>
                <w:snapToGrid/>
              </w:rPr>
              <w:t xml:space="preserve">Overall </w:t>
            </w:r>
          </w:p>
          <w:p w14:paraId="34E6A40F" w14:textId="77777777" w:rsidR="00280D7A" w:rsidRDefault="00280D7A" w:rsidP="000E0823">
            <w:pPr>
              <w:pStyle w:val="MDPI42tablebody"/>
              <w:rPr>
                <w:snapToGrid/>
              </w:rPr>
            </w:pPr>
            <w:r w:rsidRPr="00F52AEF">
              <w:rPr>
                <w:b/>
                <w:bCs/>
                <w:snapToGrid/>
              </w:rPr>
              <w:t>Frequency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0F3091B8" w14:textId="77777777" w:rsidR="00280D7A" w:rsidRPr="00F52AEF" w:rsidRDefault="00280D7A" w:rsidP="000E0823">
            <w:pPr>
              <w:pStyle w:val="MDPI42tablebody"/>
              <w:rPr>
                <w:b/>
                <w:bCs/>
                <w:snapToGrid/>
              </w:rPr>
            </w:pPr>
            <w:r w:rsidRPr="00F52AEF">
              <w:rPr>
                <w:b/>
                <w:bCs/>
                <w:snapToGrid/>
              </w:rPr>
              <w:t xml:space="preserve">Total </w:t>
            </w:r>
          </w:p>
          <w:p w14:paraId="5552F125" w14:textId="77777777" w:rsidR="00280D7A" w:rsidRDefault="00280D7A" w:rsidP="000E0823">
            <w:pPr>
              <w:pStyle w:val="MDPI42tablebody"/>
              <w:rPr>
                <w:snapToGrid/>
              </w:rPr>
            </w:pPr>
            <w:r w:rsidRPr="00F52AEF">
              <w:rPr>
                <w:b/>
                <w:bCs/>
                <w:snapToGrid/>
              </w:rPr>
              <w:t>Coverage</w:t>
            </w:r>
          </w:p>
        </w:tc>
      </w:tr>
      <w:tr w:rsidR="00280D7A" w:rsidRPr="00271C68" w14:paraId="577EF2DB" w14:textId="77777777" w:rsidTr="000E0823">
        <w:tc>
          <w:tcPr>
            <w:tcW w:w="1068" w:type="dxa"/>
            <w:tcBorders>
              <w:top w:val="single" w:sz="8" w:space="0" w:color="auto"/>
              <w:left w:val="nil"/>
            </w:tcBorders>
          </w:tcPr>
          <w:p w14:paraId="37CD236E" w14:textId="77777777" w:rsidR="00280D7A" w:rsidRPr="00271C68" w:rsidRDefault="00280D7A" w:rsidP="000E0823">
            <w:pPr>
              <w:pStyle w:val="MDPI42tablebody"/>
            </w:pPr>
            <w:r w:rsidRPr="0087707A">
              <w:t>22942</w:t>
            </w:r>
          </w:p>
        </w:tc>
        <w:tc>
          <w:tcPr>
            <w:tcW w:w="709" w:type="dxa"/>
            <w:tcBorders>
              <w:top w:val="single" w:sz="8" w:space="0" w:color="auto"/>
            </w:tcBorders>
          </w:tcPr>
          <w:p w14:paraId="53D4F652" w14:textId="77777777" w:rsidR="00280D7A" w:rsidRPr="00271C68" w:rsidRDefault="00280D7A" w:rsidP="000E0823">
            <w:pPr>
              <w:pStyle w:val="MDPI42tablebody"/>
            </w:pPr>
            <w:r w:rsidRPr="00495042">
              <w:t>T</w:t>
            </w:r>
          </w:p>
        </w:tc>
        <w:tc>
          <w:tcPr>
            <w:tcW w:w="708" w:type="dxa"/>
            <w:tcBorders>
              <w:top w:val="single" w:sz="8" w:space="0" w:color="auto"/>
            </w:tcBorders>
          </w:tcPr>
          <w:p w14:paraId="2BFA8CF2" w14:textId="77777777" w:rsidR="00280D7A" w:rsidRPr="00271C68" w:rsidRDefault="00280D7A" w:rsidP="000E0823">
            <w:pPr>
              <w:pStyle w:val="MDPI42tablebody"/>
            </w:pPr>
            <w:r w:rsidRPr="00A60AAD">
              <w:t>A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45FDDBA2" w14:textId="77777777" w:rsidR="00280D7A" w:rsidRPr="00271C68" w:rsidRDefault="00280D7A" w:rsidP="000E0823">
            <w:pPr>
              <w:pStyle w:val="MDPI42tablebody"/>
            </w:pPr>
            <w:r w:rsidRPr="008F4198">
              <w:t>0.02163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14:paraId="36DFA6C6" w14:textId="77777777" w:rsidR="00280D7A" w:rsidRPr="00271C68" w:rsidRDefault="00280D7A" w:rsidP="000E0823">
            <w:pPr>
              <w:pStyle w:val="MDPI42tablebody"/>
            </w:pPr>
            <w:r w:rsidRPr="005A0227">
              <w:t>0.24738</w:t>
            </w:r>
          </w:p>
        </w:tc>
        <w:tc>
          <w:tcPr>
            <w:tcW w:w="1134" w:type="dxa"/>
            <w:tcBorders>
              <w:top w:val="single" w:sz="8" w:space="0" w:color="auto"/>
              <w:right w:val="nil"/>
            </w:tcBorders>
          </w:tcPr>
          <w:p w14:paraId="3D0DDA5D" w14:textId="77777777" w:rsidR="00280D7A" w:rsidRPr="00271C68" w:rsidRDefault="00280D7A" w:rsidP="000E0823">
            <w:pPr>
              <w:pStyle w:val="MDPI42tablebody"/>
            </w:pPr>
            <w:r w:rsidRPr="009238E0">
              <w:t>335827</w:t>
            </w:r>
          </w:p>
        </w:tc>
      </w:tr>
      <w:tr w:rsidR="00280D7A" w:rsidRPr="00271C68" w14:paraId="58D72987" w14:textId="77777777" w:rsidTr="000E0823">
        <w:tc>
          <w:tcPr>
            <w:tcW w:w="1068" w:type="dxa"/>
            <w:tcBorders>
              <w:left w:val="nil"/>
            </w:tcBorders>
          </w:tcPr>
          <w:p w14:paraId="3C37A9EE" w14:textId="77777777" w:rsidR="00280D7A" w:rsidRPr="00271C68" w:rsidRDefault="00280D7A" w:rsidP="000E0823">
            <w:pPr>
              <w:pStyle w:val="MDPI42tablebody"/>
            </w:pPr>
            <w:r w:rsidRPr="0087707A">
              <w:t>22577</w:t>
            </w:r>
          </w:p>
        </w:tc>
        <w:tc>
          <w:tcPr>
            <w:tcW w:w="709" w:type="dxa"/>
          </w:tcPr>
          <w:p w14:paraId="3E7ED84B" w14:textId="77777777" w:rsidR="00280D7A" w:rsidRPr="00271C68" w:rsidRDefault="00280D7A" w:rsidP="000E0823">
            <w:pPr>
              <w:pStyle w:val="MDPI42tablebody"/>
            </w:pPr>
            <w:r w:rsidRPr="00495042">
              <w:t>G</w:t>
            </w:r>
          </w:p>
        </w:tc>
        <w:tc>
          <w:tcPr>
            <w:tcW w:w="708" w:type="dxa"/>
          </w:tcPr>
          <w:p w14:paraId="233C7E01" w14:textId="77777777" w:rsidR="00280D7A" w:rsidRPr="00271C68" w:rsidRDefault="00280D7A" w:rsidP="000E0823">
            <w:pPr>
              <w:pStyle w:val="MDPI42tablebody"/>
            </w:pPr>
            <w:r w:rsidRPr="00A60AAD">
              <w:t>C</w:t>
            </w:r>
          </w:p>
        </w:tc>
        <w:tc>
          <w:tcPr>
            <w:tcW w:w="1701" w:type="dxa"/>
          </w:tcPr>
          <w:p w14:paraId="62BAAE26" w14:textId="77777777" w:rsidR="00280D7A" w:rsidRPr="00271C68" w:rsidRDefault="00280D7A" w:rsidP="000E0823">
            <w:pPr>
              <w:pStyle w:val="MDPI42tablebody"/>
            </w:pPr>
            <w:r w:rsidRPr="008F4198">
              <w:t>0.02131</w:t>
            </w:r>
          </w:p>
        </w:tc>
        <w:tc>
          <w:tcPr>
            <w:tcW w:w="1134" w:type="dxa"/>
          </w:tcPr>
          <w:p w14:paraId="2EB7D414" w14:textId="77777777" w:rsidR="00280D7A" w:rsidRPr="00271C68" w:rsidRDefault="00280D7A" w:rsidP="000E0823">
            <w:pPr>
              <w:pStyle w:val="MDPI42tablebody"/>
            </w:pPr>
            <w:r>
              <w:t>0.18727</w:t>
            </w:r>
          </w:p>
        </w:tc>
        <w:tc>
          <w:tcPr>
            <w:tcW w:w="1134" w:type="dxa"/>
            <w:tcBorders>
              <w:right w:val="nil"/>
            </w:tcBorders>
          </w:tcPr>
          <w:p w14:paraId="5D4FC8CC" w14:textId="77777777" w:rsidR="00280D7A" w:rsidRPr="00271C68" w:rsidRDefault="00280D7A" w:rsidP="000E0823">
            <w:pPr>
              <w:pStyle w:val="MDPI42tablebody"/>
            </w:pPr>
            <w:r w:rsidRPr="009238E0">
              <w:t>338588</w:t>
            </w:r>
          </w:p>
        </w:tc>
      </w:tr>
      <w:tr w:rsidR="00280D7A" w:rsidRPr="00271C68" w14:paraId="58DF5731" w14:textId="77777777" w:rsidTr="000E0823">
        <w:tc>
          <w:tcPr>
            <w:tcW w:w="1068" w:type="dxa"/>
            <w:tcBorders>
              <w:left w:val="nil"/>
            </w:tcBorders>
          </w:tcPr>
          <w:p w14:paraId="5160FDB4" w14:textId="77777777" w:rsidR="00280D7A" w:rsidRPr="00271C68" w:rsidRDefault="00280D7A" w:rsidP="000E0823">
            <w:pPr>
              <w:pStyle w:val="MDPI42tablebody"/>
            </w:pPr>
            <w:r w:rsidRPr="0087707A">
              <w:t>23019</w:t>
            </w:r>
          </w:p>
        </w:tc>
        <w:tc>
          <w:tcPr>
            <w:tcW w:w="709" w:type="dxa"/>
          </w:tcPr>
          <w:p w14:paraId="10F1BE2E" w14:textId="77777777" w:rsidR="00280D7A" w:rsidRPr="00271C68" w:rsidRDefault="00280D7A" w:rsidP="000E0823">
            <w:pPr>
              <w:pStyle w:val="MDPI42tablebody"/>
            </w:pPr>
            <w:r w:rsidRPr="00495042">
              <w:t>T</w:t>
            </w:r>
          </w:p>
        </w:tc>
        <w:tc>
          <w:tcPr>
            <w:tcW w:w="708" w:type="dxa"/>
          </w:tcPr>
          <w:p w14:paraId="2519B1BF" w14:textId="77777777" w:rsidR="00280D7A" w:rsidRPr="00271C68" w:rsidRDefault="00280D7A" w:rsidP="000E0823">
            <w:pPr>
              <w:pStyle w:val="MDPI42tablebody"/>
            </w:pPr>
            <w:r w:rsidRPr="00A60AAD">
              <w:t>C</w:t>
            </w:r>
          </w:p>
        </w:tc>
        <w:tc>
          <w:tcPr>
            <w:tcW w:w="1701" w:type="dxa"/>
          </w:tcPr>
          <w:p w14:paraId="65C4A75A" w14:textId="77777777" w:rsidR="00280D7A" w:rsidRPr="00271C68" w:rsidRDefault="00280D7A" w:rsidP="000E0823">
            <w:pPr>
              <w:pStyle w:val="MDPI42tablebody"/>
            </w:pPr>
            <w:r w:rsidRPr="008F4198">
              <w:t>0.02128</w:t>
            </w:r>
          </w:p>
        </w:tc>
        <w:tc>
          <w:tcPr>
            <w:tcW w:w="1134" w:type="dxa"/>
          </w:tcPr>
          <w:p w14:paraId="44552606" w14:textId="77777777" w:rsidR="00280D7A" w:rsidRPr="00271C68" w:rsidRDefault="00280D7A" w:rsidP="000E0823">
            <w:pPr>
              <w:pStyle w:val="MDPI42tablebody"/>
            </w:pPr>
            <w:r>
              <w:t>0.18374</w:t>
            </w:r>
          </w:p>
        </w:tc>
        <w:tc>
          <w:tcPr>
            <w:tcW w:w="1134" w:type="dxa"/>
            <w:tcBorders>
              <w:right w:val="nil"/>
            </w:tcBorders>
          </w:tcPr>
          <w:p w14:paraId="11A09776" w14:textId="77777777" w:rsidR="00280D7A" w:rsidRPr="00271C68" w:rsidRDefault="00280D7A" w:rsidP="000E0823">
            <w:pPr>
              <w:pStyle w:val="MDPI42tablebody"/>
            </w:pPr>
            <w:r w:rsidRPr="009238E0">
              <w:t>338541</w:t>
            </w:r>
          </w:p>
        </w:tc>
      </w:tr>
      <w:tr w:rsidR="00280D7A" w:rsidRPr="00271C68" w14:paraId="744E6818" w14:textId="77777777" w:rsidTr="000E0823">
        <w:tc>
          <w:tcPr>
            <w:tcW w:w="1068" w:type="dxa"/>
            <w:tcBorders>
              <w:left w:val="nil"/>
            </w:tcBorders>
          </w:tcPr>
          <w:p w14:paraId="0B20DE07" w14:textId="77777777" w:rsidR="00280D7A" w:rsidRPr="00271C68" w:rsidRDefault="00280D7A" w:rsidP="000E0823">
            <w:pPr>
              <w:pStyle w:val="MDPI42tablebody"/>
            </w:pPr>
            <w:r w:rsidRPr="0087707A">
              <w:t>22896</w:t>
            </w:r>
          </w:p>
        </w:tc>
        <w:tc>
          <w:tcPr>
            <w:tcW w:w="709" w:type="dxa"/>
          </w:tcPr>
          <w:p w14:paraId="06F26340" w14:textId="77777777" w:rsidR="00280D7A" w:rsidRPr="00271C68" w:rsidRDefault="00280D7A" w:rsidP="000E0823">
            <w:pPr>
              <w:pStyle w:val="MDPI42tablebody"/>
            </w:pPr>
            <w:r w:rsidRPr="00495042">
              <w:t>T</w:t>
            </w:r>
          </w:p>
        </w:tc>
        <w:tc>
          <w:tcPr>
            <w:tcW w:w="708" w:type="dxa"/>
          </w:tcPr>
          <w:p w14:paraId="1BD64447" w14:textId="77777777" w:rsidR="00280D7A" w:rsidRPr="00271C68" w:rsidRDefault="00280D7A" w:rsidP="000E0823">
            <w:pPr>
              <w:pStyle w:val="MDPI42tablebody"/>
            </w:pPr>
            <w:r w:rsidRPr="00A60AAD">
              <w:t>A</w:t>
            </w:r>
          </w:p>
        </w:tc>
        <w:tc>
          <w:tcPr>
            <w:tcW w:w="1701" w:type="dxa"/>
          </w:tcPr>
          <w:p w14:paraId="060609D9" w14:textId="77777777" w:rsidR="00280D7A" w:rsidRPr="00271C68" w:rsidRDefault="00280D7A" w:rsidP="000E0823">
            <w:pPr>
              <w:pStyle w:val="MDPI42tablebody"/>
            </w:pPr>
            <w:r w:rsidRPr="008F4198">
              <w:t>0.02109</w:t>
            </w:r>
          </w:p>
        </w:tc>
        <w:tc>
          <w:tcPr>
            <w:tcW w:w="1134" w:type="dxa"/>
          </w:tcPr>
          <w:p w14:paraId="30B48A32" w14:textId="77777777" w:rsidR="00280D7A" w:rsidRPr="00271C68" w:rsidRDefault="00280D7A" w:rsidP="000E0823">
            <w:pPr>
              <w:pStyle w:val="MDPI42tablebody"/>
            </w:pPr>
            <w:r>
              <w:t>0.17409</w:t>
            </w:r>
          </w:p>
        </w:tc>
        <w:tc>
          <w:tcPr>
            <w:tcW w:w="1134" w:type="dxa"/>
            <w:tcBorders>
              <w:right w:val="nil"/>
            </w:tcBorders>
          </w:tcPr>
          <w:p w14:paraId="19267B21" w14:textId="77777777" w:rsidR="00280D7A" w:rsidRPr="00271C68" w:rsidRDefault="00280D7A" w:rsidP="000E0823">
            <w:pPr>
              <w:pStyle w:val="MDPI42tablebody"/>
            </w:pPr>
            <w:r w:rsidRPr="009238E0">
              <w:t>335801</w:t>
            </w:r>
          </w:p>
        </w:tc>
      </w:tr>
      <w:tr w:rsidR="00280D7A" w:rsidRPr="00271C68" w14:paraId="3399A564" w14:textId="77777777" w:rsidTr="000E0823">
        <w:tc>
          <w:tcPr>
            <w:tcW w:w="1068" w:type="dxa"/>
            <w:tcBorders>
              <w:left w:val="nil"/>
            </w:tcBorders>
          </w:tcPr>
          <w:p w14:paraId="7EFC4904" w14:textId="77777777" w:rsidR="00280D7A" w:rsidRPr="00271C68" w:rsidRDefault="00280D7A" w:rsidP="000E0823">
            <w:pPr>
              <w:pStyle w:val="MDPI42tablebody"/>
            </w:pPr>
            <w:r w:rsidRPr="0087707A">
              <w:t>22895</w:t>
            </w:r>
          </w:p>
        </w:tc>
        <w:tc>
          <w:tcPr>
            <w:tcW w:w="709" w:type="dxa"/>
          </w:tcPr>
          <w:p w14:paraId="2F8A18AA" w14:textId="77777777" w:rsidR="00280D7A" w:rsidRPr="00271C68" w:rsidRDefault="00280D7A" w:rsidP="000E0823">
            <w:pPr>
              <w:pStyle w:val="MDPI42tablebody"/>
            </w:pPr>
            <w:r w:rsidRPr="00495042">
              <w:t>G</w:t>
            </w:r>
          </w:p>
        </w:tc>
        <w:tc>
          <w:tcPr>
            <w:tcW w:w="708" w:type="dxa"/>
          </w:tcPr>
          <w:p w14:paraId="5FE0EF1F" w14:textId="77777777" w:rsidR="00280D7A" w:rsidRPr="00271C68" w:rsidRDefault="00280D7A" w:rsidP="000E0823">
            <w:pPr>
              <w:pStyle w:val="MDPI42tablebody"/>
            </w:pPr>
            <w:r w:rsidRPr="00A60AAD">
              <w:t>C</w:t>
            </w:r>
          </w:p>
        </w:tc>
        <w:tc>
          <w:tcPr>
            <w:tcW w:w="1701" w:type="dxa"/>
          </w:tcPr>
          <w:p w14:paraId="53426F66" w14:textId="77777777" w:rsidR="00280D7A" w:rsidRPr="00271C68" w:rsidRDefault="00280D7A" w:rsidP="000E0823">
            <w:pPr>
              <w:pStyle w:val="MDPI42tablebody"/>
            </w:pPr>
            <w:r w:rsidRPr="008F4198">
              <w:t>0.02109</w:t>
            </w:r>
          </w:p>
        </w:tc>
        <w:tc>
          <w:tcPr>
            <w:tcW w:w="1134" w:type="dxa"/>
          </w:tcPr>
          <w:p w14:paraId="36B86E8D" w14:textId="77777777" w:rsidR="00280D7A" w:rsidRPr="00271C68" w:rsidRDefault="00280D7A" w:rsidP="000E0823">
            <w:pPr>
              <w:pStyle w:val="MDPI42tablebody"/>
            </w:pPr>
            <w:r>
              <w:t>0.17202</w:t>
            </w:r>
          </w:p>
        </w:tc>
        <w:tc>
          <w:tcPr>
            <w:tcW w:w="1134" w:type="dxa"/>
            <w:tcBorders>
              <w:right w:val="nil"/>
            </w:tcBorders>
          </w:tcPr>
          <w:p w14:paraId="5C75F089" w14:textId="77777777" w:rsidR="00280D7A" w:rsidRPr="00271C68" w:rsidRDefault="00280D7A" w:rsidP="000E0823">
            <w:pPr>
              <w:pStyle w:val="MDPI42tablebody"/>
            </w:pPr>
            <w:r w:rsidRPr="009238E0">
              <w:t>335900</w:t>
            </w:r>
          </w:p>
        </w:tc>
      </w:tr>
      <w:tr w:rsidR="00280D7A" w:rsidRPr="00271C68" w14:paraId="2BA2A268" w14:textId="77777777" w:rsidTr="000E0823">
        <w:tc>
          <w:tcPr>
            <w:tcW w:w="1068" w:type="dxa"/>
            <w:tcBorders>
              <w:left w:val="nil"/>
            </w:tcBorders>
          </w:tcPr>
          <w:p w14:paraId="286ABD34" w14:textId="77777777" w:rsidR="00280D7A" w:rsidRPr="00271C68" w:rsidRDefault="00280D7A" w:rsidP="000E0823">
            <w:pPr>
              <w:pStyle w:val="MDPI42tablebody"/>
            </w:pPr>
            <w:r w:rsidRPr="0087707A">
              <w:t>23018</w:t>
            </w:r>
          </w:p>
        </w:tc>
        <w:tc>
          <w:tcPr>
            <w:tcW w:w="709" w:type="dxa"/>
          </w:tcPr>
          <w:p w14:paraId="21E93F7F" w14:textId="77777777" w:rsidR="00280D7A" w:rsidRPr="00271C68" w:rsidRDefault="00280D7A" w:rsidP="000E0823">
            <w:pPr>
              <w:pStyle w:val="MDPI42tablebody"/>
            </w:pPr>
            <w:r w:rsidRPr="00495042">
              <w:t>T</w:t>
            </w:r>
          </w:p>
        </w:tc>
        <w:tc>
          <w:tcPr>
            <w:tcW w:w="708" w:type="dxa"/>
          </w:tcPr>
          <w:p w14:paraId="0C35A92E" w14:textId="77777777" w:rsidR="00280D7A" w:rsidRPr="00271C68" w:rsidRDefault="00280D7A" w:rsidP="000E0823">
            <w:pPr>
              <w:pStyle w:val="MDPI42tablebody"/>
            </w:pPr>
            <w:r w:rsidRPr="00A60AAD">
              <w:t>G</w:t>
            </w:r>
          </w:p>
        </w:tc>
        <w:tc>
          <w:tcPr>
            <w:tcW w:w="1701" w:type="dxa"/>
          </w:tcPr>
          <w:p w14:paraId="01A80C7A" w14:textId="77777777" w:rsidR="00280D7A" w:rsidRPr="00271C68" w:rsidRDefault="00280D7A" w:rsidP="000E0823">
            <w:pPr>
              <w:pStyle w:val="MDPI42tablebody"/>
            </w:pPr>
            <w:r w:rsidRPr="008F4198">
              <w:t>0.02105</w:t>
            </w:r>
          </w:p>
        </w:tc>
        <w:tc>
          <w:tcPr>
            <w:tcW w:w="1134" w:type="dxa"/>
          </w:tcPr>
          <w:p w14:paraId="26F351BB" w14:textId="77777777" w:rsidR="00280D7A" w:rsidRPr="00271C68" w:rsidRDefault="00280D7A" w:rsidP="000E0823">
            <w:pPr>
              <w:pStyle w:val="MDPI42tablebody"/>
            </w:pPr>
            <w:r>
              <w:t>0.35899</w:t>
            </w:r>
          </w:p>
        </w:tc>
        <w:tc>
          <w:tcPr>
            <w:tcW w:w="1134" w:type="dxa"/>
            <w:tcBorders>
              <w:right w:val="nil"/>
            </w:tcBorders>
          </w:tcPr>
          <w:p w14:paraId="5F932942" w14:textId="77777777" w:rsidR="00280D7A" w:rsidRPr="00271C68" w:rsidRDefault="00280D7A" w:rsidP="000E0823">
            <w:pPr>
              <w:pStyle w:val="MDPI42tablebody"/>
            </w:pPr>
            <w:r w:rsidRPr="009238E0">
              <w:t>338464</w:t>
            </w:r>
          </w:p>
        </w:tc>
      </w:tr>
      <w:tr w:rsidR="00280D7A" w:rsidRPr="00271C68" w14:paraId="65A57065" w14:textId="77777777" w:rsidTr="000E0823">
        <w:tc>
          <w:tcPr>
            <w:tcW w:w="1068" w:type="dxa"/>
            <w:tcBorders>
              <w:left w:val="nil"/>
            </w:tcBorders>
          </w:tcPr>
          <w:p w14:paraId="193D2E46" w14:textId="77777777" w:rsidR="00280D7A" w:rsidRPr="00271C68" w:rsidRDefault="00280D7A" w:rsidP="000E0823">
            <w:pPr>
              <w:pStyle w:val="MDPI42tablebody"/>
            </w:pPr>
            <w:r w:rsidRPr="0087707A">
              <w:t>22786</w:t>
            </w:r>
          </w:p>
        </w:tc>
        <w:tc>
          <w:tcPr>
            <w:tcW w:w="709" w:type="dxa"/>
          </w:tcPr>
          <w:p w14:paraId="5B24F9A3" w14:textId="77777777" w:rsidR="00280D7A" w:rsidRPr="00271C68" w:rsidRDefault="00280D7A" w:rsidP="000E0823">
            <w:pPr>
              <w:pStyle w:val="MDPI42tablebody"/>
            </w:pPr>
            <w:r w:rsidRPr="00495042">
              <w:t>A</w:t>
            </w:r>
          </w:p>
        </w:tc>
        <w:tc>
          <w:tcPr>
            <w:tcW w:w="708" w:type="dxa"/>
          </w:tcPr>
          <w:p w14:paraId="3489C39F" w14:textId="77777777" w:rsidR="00280D7A" w:rsidRPr="00271C68" w:rsidRDefault="00280D7A" w:rsidP="000E0823">
            <w:pPr>
              <w:pStyle w:val="MDPI42tablebody"/>
            </w:pPr>
            <w:r w:rsidRPr="00A60AAD">
              <w:t>C</w:t>
            </w:r>
          </w:p>
        </w:tc>
        <w:tc>
          <w:tcPr>
            <w:tcW w:w="1701" w:type="dxa"/>
          </w:tcPr>
          <w:p w14:paraId="242289B3" w14:textId="77777777" w:rsidR="00280D7A" w:rsidRPr="00271C68" w:rsidRDefault="00280D7A" w:rsidP="000E0823">
            <w:pPr>
              <w:pStyle w:val="MDPI42tablebody"/>
            </w:pPr>
            <w:r w:rsidRPr="008F4198">
              <w:t>0.02057</w:t>
            </w:r>
          </w:p>
        </w:tc>
        <w:tc>
          <w:tcPr>
            <w:tcW w:w="1134" w:type="dxa"/>
          </w:tcPr>
          <w:p w14:paraId="5C0950D2" w14:textId="77777777" w:rsidR="00280D7A" w:rsidRPr="00271C68" w:rsidRDefault="00280D7A" w:rsidP="000E0823">
            <w:pPr>
              <w:pStyle w:val="MDPI42tablebody"/>
            </w:pPr>
            <w:r w:rsidRPr="005A0227">
              <w:t>0.44322</w:t>
            </w:r>
          </w:p>
        </w:tc>
        <w:tc>
          <w:tcPr>
            <w:tcW w:w="1134" w:type="dxa"/>
            <w:tcBorders>
              <w:right w:val="nil"/>
            </w:tcBorders>
          </w:tcPr>
          <w:p w14:paraId="6C6E7C5A" w14:textId="77777777" w:rsidR="00280D7A" w:rsidRPr="00271C68" w:rsidRDefault="00280D7A" w:rsidP="000E0823">
            <w:pPr>
              <w:pStyle w:val="MDPI42tablebody"/>
            </w:pPr>
            <w:r w:rsidRPr="009238E0">
              <w:t>338617</w:t>
            </w:r>
          </w:p>
        </w:tc>
      </w:tr>
      <w:tr w:rsidR="00280D7A" w:rsidRPr="00271C68" w14:paraId="2DBD8092" w14:textId="77777777" w:rsidTr="000E0823">
        <w:tc>
          <w:tcPr>
            <w:tcW w:w="1068" w:type="dxa"/>
            <w:tcBorders>
              <w:left w:val="nil"/>
            </w:tcBorders>
          </w:tcPr>
          <w:p w14:paraId="16D5BB85" w14:textId="77777777" w:rsidR="00280D7A" w:rsidRPr="00271C68" w:rsidRDefault="00280D7A" w:rsidP="000E0823">
            <w:pPr>
              <w:pStyle w:val="MDPI42tablebody"/>
            </w:pPr>
            <w:r w:rsidRPr="0087707A">
              <w:t>22775</w:t>
            </w:r>
          </w:p>
        </w:tc>
        <w:tc>
          <w:tcPr>
            <w:tcW w:w="709" w:type="dxa"/>
          </w:tcPr>
          <w:p w14:paraId="20879537" w14:textId="77777777" w:rsidR="00280D7A" w:rsidRPr="00271C68" w:rsidRDefault="00280D7A" w:rsidP="000E0823">
            <w:pPr>
              <w:pStyle w:val="MDPI42tablebody"/>
            </w:pPr>
            <w:r w:rsidRPr="00495042">
              <w:t>G</w:t>
            </w:r>
          </w:p>
        </w:tc>
        <w:tc>
          <w:tcPr>
            <w:tcW w:w="708" w:type="dxa"/>
          </w:tcPr>
          <w:p w14:paraId="0C7425CB" w14:textId="77777777" w:rsidR="00280D7A" w:rsidRPr="00271C68" w:rsidRDefault="00280D7A" w:rsidP="000E0823">
            <w:pPr>
              <w:pStyle w:val="MDPI42tablebody"/>
            </w:pPr>
            <w:r w:rsidRPr="00A60AAD">
              <w:t>A</w:t>
            </w:r>
          </w:p>
        </w:tc>
        <w:tc>
          <w:tcPr>
            <w:tcW w:w="1701" w:type="dxa"/>
          </w:tcPr>
          <w:p w14:paraId="5EDA82CF" w14:textId="77777777" w:rsidR="00280D7A" w:rsidRPr="00271C68" w:rsidRDefault="00280D7A" w:rsidP="000E0823">
            <w:pPr>
              <w:pStyle w:val="MDPI42tablebody"/>
            </w:pPr>
            <w:r w:rsidRPr="008F4198">
              <w:t>0.02057</w:t>
            </w:r>
          </w:p>
        </w:tc>
        <w:tc>
          <w:tcPr>
            <w:tcW w:w="1134" w:type="dxa"/>
          </w:tcPr>
          <w:p w14:paraId="7FD92386" w14:textId="77777777" w:rsidR="00280D7A" w:rsidRPr="00271C68" w:rsidRDefault="00280D7A" w:rsidP="000E0823">
            <w:pPr>
              <w:pStyle w:val="MDPI42tablebody"/>
            </w:pPr>
            <w:r w:rsidRPr="005A0227">
              <w:t>0.44398</w:t>
            </w:r>
          </w:p>
        </w:tc>
        <w:tc>
          <w:tcPr>
            <w:tcW w:w="1134" w:type="dxa"/>
            <w:tcBorders>
              <w:right w:val="nil"/>
            </w:tcBorders>
          </w:tcPr>
          <w:p w14:paraId="4834D433" w14:textId="77777777" w:rsidR="00280D7A" w:rsidRPr="00271C68" w:rsidRDefault="00280D7A" w:rsidP="000E0823">
            <w:pPr>
              <w:pStyle w:val="MDPI42tablebody"/>
            </w:pPr>
            <w:r w:rsidRPr="009238E0">
              <w:t>338617</w:t>
            </w:r>
          </w:p>
        </w:tc>
      </w:tr>
      <w:tr w:rsidR="00280D7A" w:rsidRPr="00271C68" w14:paraId="493EAAF6" w14:textId="77777777" w:rsidTr="000E0823">
        <w:tc>
          <w:tcPr>
            <w:tcW w:w="1068" w:type="dxa"/>
            <w:tcBorders>
              <w:left w:val="nil"/>
            </w:tcBorders>
          </w:tcPr>
          <w:p w14:paraId="59FA24EC" w14:textId="77777777" w:rsidR="00280D7A" w:rsidRPr="00271C68" w:rsidRDefault="00280D7A" w:rsidP="000E0823">
            <w:pPr>
              <w:pStyle w:val="MDPI42tablebody"/>
            </w:pPr>
            <w:r w:rsidRPr="0087707A">
              <w:t>4184</w:t>
            </w:r>
          </w:p>
        </w:tc>
        <w:tc>
          <w:tcPr>
            <w:tcW w:w="709" w:type="dxa"/>
          </w:tcPr>
          <w:p w14:paraId="6C67614D" w14:textId="77777777" w:rsidR="00280D7A" w:rsidRPr="00271C68" w:rsidRDefault="00280D7A" w:rsidP="000E0823">
            <w:pPr>
              <w:pStyle w:val="MDPI42tablebody"/>
            </w:pPr>
            <w:r w:rsidRPr="00495042">
              <w:t>G</w:t>
            </w:r>
          </w:p>
        </w:tc>
        <w:tc>
          <w:tcPr>
            <w:tcW w:w="708" w:type="dxa"/>
          </w:tcPr>
          <w:p w14:paraId="550CB292" w14:textId="77777777" w:rsidR="00280D7A" w:rsidRPr="00271C68" w:rsidRDefault="00280D7A" w:rsidP="000E0823">
            <w:pPr>
              <w:pStyle w:val="MDPI42tablebody"/>
            </w:pPr>
            <w:r w:rsidRPr="00A60AAD">
              <w:t>A</w:t>
            </w:r>
          </w:p>
        </w:tc>
        <w:tc>
          <w:tcPr>
            <w:tcW w:w="1701" w:type="dxa"/>
          </w:tcPr>
          <w:p w14:paraId="632B5E95" w14:textId="77777777" w:rsidR="00280D7A" w:rsidRPr="00271C68" w:rsidRDefault="00280D7A" w:rsidP="000E0823">
            <w:pPr>
              <w:pStyle w:val="MDPI42tablebody"/>
            </w:pPr>
            <w:r w:rsidRPr="008F4198">
              <w:t>0.02056</w:t>
            </w:r>
          </w:p>
        </w:tc>
        <w:tc>
          <w:tcPr>
            <w:tcW w:w="1134" w:type="dxa"/>
          </w:tcPr>
          <w:p w14:paraId="11D86847" w14:textId="77777777" w:rsidR="00280D7A" w:rsidRPr="00271C68" w:rsidRDefault="00280D7A" w:rsidP="000E0823">
            <w:pPr>
              <w:pStyle w:val="MDPI42tablebody"/>
            </w:pPr>
            <w:r w:rsidRPr="005A0227">
              <w:t>0.44465</w:t>
            </w:r>
          </w:p>
        </w:tc>
        <w:tc>
          <w:tcPr>
            <w:tcW w:w="1134" w:type="dxa"/>
            <w:tcBorders>
              <w:right w:val="nil"/>
            </w:tcBorders>
          </w:tcPr>
          <w:p w14:paraId="36251FB8" w14:textId="77777777" w:rsidR="00280D7A" w:rsidRPr="00271C68" w:rsidRDefault="00280D7A" w:rsidP="000E0823">
            <w:pPr>
              <w:pStyle w:val="MDPI42tablebody"/>
            </w:pPr>
            <w:r w:rsidRPr="009238E0">
              <w:t>338571</w:t>
            </w:r>
          </w:p>
        </w:tc>
      </w:tr>
      <w:tr w:rsidR="00280D7A" w:rsidRPr="00271C68" w14:paraId="0B82C3B4" w14:textId="77777777" w:rsidTr="000E0823">
        <w:tc>
          <w:tcPr>
            <w:tcW w:w="1068" w:type="dxa"/>
            <w:tcBorders>
              <w:left w:val="nil"/>
              <w:bottom w:val="single" w:sz="8" w:space="0" w:color="auto"/>
            </w:tcBorders>
          </w:tcPr>
          <w:p w14:paraId="04318666" w14:textId="77777777" w:rsidR="00280D7A" w:rsidRPr="00271C68" w:rsidRDefault="00280D7A" w:rsidP="000E0823">
            <w:pPr>
              <w:pStyle w:val="MDPI42tablebody"/>
            </w:pPr>
            <w:r w:rsidRPr="0087707A">
              <w:t>22200</w:t>
            </w:r>
          </w:p>
        </w:tc>
        <w:tc>
          <w:tcPr>
            <w:tcW w:w="709" w:type="dxa"/>
            <w:tcBorders>
              <w:bottom w:val="single" w:sz="8" w:space="0" w:color="auto"/>
            </w:tcBorders>
          </w:tcPr>
          <w:p w14:paraId="7AFDA129" w14:textId="77777777" w:rsidR="00280D7A" w:rsidRPr="00271C68" w:rsidRDefault="00280D7A" w:rsidP="000E0823">
            <w:pPr>
              <w:pStyle w:val="MDPI42tablebody"/>
            </w:pPr>
            <w:r w:rsidRPr="00495042">
              <w:t>T</w:t>
            </w:r>
          </w:p>
        </w:tc>
        <w:tc>
          <w:tcPr>
            <w:tcW w:w="708" w:type="dxa"/>
            <w:tcBorders>
              <w:bottom w:val="single" w:sz="8" w:space="0" w:color="auto"/>
            </w:tcBorders>
          </w:tcPr>
          <w:p w14:paraId="6F1CA53E" w14:textId="77777777" w:rsidR="00280D7A" w:rsidRPr="00271C68" w:rsidRDefault="00280D7A" w:rsidP="000E0823">
            <w:pPr>
              <w:pStyle w:val="MDPI42tablebody"/>
            </w:pPr>
            <w:r w:rsidRPr="00A60AAD">
              <w:t>G</w:t>
            </w:r>
          </w:p>
        </w:tc>
        <w:tc>
          <w:tcPr>
            <w:tcW w:w="1701" w:type="dxa"/>
            <w:tcBorders>
              <w:bottom w:val="single" w:sz="8" w:space="0" w:color="auto"/>
            </w:tcBorders>
          </w:tcPr>
          <w:p w14:paraId="38FC2566" w14:textId="77777777" w:rsidR="00280D7A" w:rsidRPr="00271C68" w:rsidRDefault="00280D7A" w:rsidP="000E0823">
            <w:pPr>
              <w:pStyle w:val="MDPI42tablebody"/>
            </w:pPr>
            <w:r w:rsidRPr="008F4198">
              <w:t>0.02056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14:paraId="3C3386DB" w14:textId="77777777" w:rsidR="00280D7A" w:rsidRPr="00271C68" w:rsidRDefault="00280D7A" w:rsidP="000E0823">
            <w:pPr>
              <w:pStyle w:val="MDPI42tablebody"/>
            </w:pPr>
            <w:r>
              <w:t>0.44464</w:t>
            </w:r>
          </w:p>
        </w:tc>
        <w:tc>
          <w:tcPr>
            <w:tcW w:w="1134" w:type="dxa"/>
            <w:tcBorders>
              <w:bottom w:val="single" w:sz="8" w:space="0" w:color="auto"/>
              <w:right w:val="nil"/>
            </w:tcBorders>
          </w:tcPr>
          <w:p w14:paraId="1FC9605E" w14:textId="77777777" w:rsidR="00280D7A" w:rsidRPr="00271C68" w:rsidRDefault="00280D7A" w:rsidP="000E0823">
            <w:pPr>
              <w:pStyle w:val="MDPI42tablebody"/>
            </w:pPr>
            <w:r w:rsidRPr="009238E0">
              <w:t>338490</w:t>
            </w:r>
          </w:p>
        </w:tc>
      </w:tr>
    </w:tbl>
    <w:p w14:paraId="329A83CB" w14:textId="77777777" w:rsidR="00280D7A" w:rsidRDefault="00280D7A" w:rsidP="00280D7A">
      <w:pPr>
        <w:pStyle w:val="MDPI31text"/>
      </w:pPr>
    </w:p>
    <w:p w14:paraId="264A62ED" w14:textId="57B4400E" w:rsidR="00E56EF0" w:rsidRPr="00280D7A" w:rsidRDefault="00E56EF0" w:rsidP="00280D7A"/>
    <w:sectPr w:rsidR="00E56EF0" w:rsidRPr="00280D7A" w:rsidSect="00AB596F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7" w:right="720" w:bottom="907" w:left="720" w:header="720" w:footer="612" w:gutter="0"/>
      <w:lnNumType w:countBy="1" w:distance="255" w:restart="continuous"/>
      <w:pgNumType w:start="1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E9D8E" w14:textId="77777777" w:rsidR="00442403" w:rsidRPr="00271C68" w:rsidRDefault="00442403">
      <w:pPr>
        <w:spacing w:line="240" w:lineRule="auto"/>
      </w:pPr>
      <w:r w:rsidRPr="00271C68">
        <w:separator/>
      </w:r>
    </w:p>
  </w:endnote>
  <w:endnote w:type="continuationSeparator" w:id="0">
    <w:p w14:paraId="56FDAD8D" w14:textId="77777777" w:rsidR="00442403" w:rsidRPr="00271C68" w:rsidRDefault="00442403">
      <w:pPr>
        <w:spacing w:line="240" w:lineRule="auto"/>
      </w:pPr>
      <w:r w:rsidRPr="00271C6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6E66D" w14:textId="77777777" w:rsidR="00627F2D" w:rsidRPr="00271C68" w:rsidRDefault="00627F2D" w:rsidP="00627F2D">
    <w:pPr>
      <w:pStyle w:val="Footer"/>
      <w:spacing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1F828" w14:textId="02AA525F" w:rsidR="00627F2D" w:rsidRPr="00271C68" w:rsidRDefault="00627F2D" w:rsidP="006A192E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2E699" w14:textId="77777777" w:rsidR="00442403" w:rsidRPr="00271C68" w:rsidRDefault="00442403">
      <w:pPr>
        <w:spacing w:line="240" w:lineRule="auto"/>
      </w:pPr>
      <w:r w:rsidRPr="00271C68">
        <w:separator/>
      </w:r>
    </w:p>
  </w:footnote>
  <w:footnote w:type="continuationSeparator" w:id="0">
    <w:p w14:paraId="7BD9BDA3" w14:textId="77777777" w:rsidR="00442403" w:rsidRPr="00271C68" w:rsidRDefault="00442403">
      <w:pPr>
        <w:spacing w:line="240" w:lineRule="auto"/>
      </w:pPr>
      <w:r w:rsidRPr="00271C6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8B23A" w14:textId="77777777" w:rsidR="00627F2D" w:rsidRPr="00271C68" w:rsidRDefault="00627F2D" w:rsidP="00627F2D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A0D10" w14:textId="77777777" w:rsidR="0064593A" w:rsidRPr="00271C68" w:rsidRDefault="00627F2D" w:rsidP="006A192E">
    <w:pPr>
      <w:tabs>
        <w:tab w:val="right" w:pos="10466"/>
      </w:tabs>
      <w:adjustRightInd w:val="0"/>
      <w:snapToGrid w:val="0"/>
      <w:spacing w:line="240" w:lineRule="auto"/>
      <w:rPr>
        <w:sz w:val="16"/>
      </w:rPr>
    </w:pPr>
    <w:r w:rsidRPr="00271C68">
      <w:rPr>
        <w:i/>
        <w:sz w:val="16"/>
      </w:rPr>
      <w:t xml:space="preserve">Viruses </w:t>
    </w:r>
    <w:r w:rsidR="00AB596F" w:rsidRPr="00271C68">
      <w:rPr>
        <w:b/>
        <w:sz w:val="16"/>
      </w:rPr>
      <w:t>2025</w:t>
    </w:r>
    <w:r w:rsidR="00FD4509" w:rsidRPr="00271C68">
      <w:rPr>
        <w:sz w:val="16"/>
      </w:rPr>
      <w:t>,</w:t>
    </w:r>
    <w:r w:rsidR="00AB596F" w:rsidRPr="00271C68">
      <w:rPr>
        <w:i/>
        <w:sz w:val="16"/>
      </w:rPr>
      <w:t xml:space="preserve"> 17</w:t>
    </w:r>
    <w:r w:rsidR="00303F28" w:rsidRPr="00271C68">
      <w:rPr>
        <w:sz w:val="16"/>
      </w:rPr>
      <w:t xml:space="preserve">, x </w:t>
    </w:r>
    <w:r w:rsidR="00AB596F" w:rsidRPr="00271C68">
      <w:rPr>
        <w:sz w:val="16"/>
      </w:rPr>
      <w:t>FOR PEER REVIEW</w:t>
    </w:r>
    <w:r w:rsidR="00AB596F" w:rsidRPr="00271C68">
      <w:rPr>
        <w:sz w:val="16"/>
      </w:rPr>
      <w:ptab w:relativeTo="margin" w:alignment="right" w:leader="none"/>
    </w:r>
    <w:r w:rsidR="00AB596F" w:rsidRPr="00271C68">
      <w:rPr>
        <w:sz w:val="16"/>
      </w:rPr>
      <w:fldChar w:fldCharType="begin"/>
    </w:r>
    <w:r w:rsidR="00AB596F" w:rsidRPr="00271C68">
      <w:rPr>
        <w:sz w:val="16"/>
      </w:rPr>
      <w:instrText xml:space="preserve"> PAGE   \* MERGEFORMAT </w:instrText>
    </w:r>
    <w:r w:rsidR="00AB596F" w:rsidRPr="00271C68">
      <w:rPr>
        <w:sz w:val="16"/>
      </w:rPr>
      <w:fldChar w:fldCharType="separate"/>
    </w:r>
    <w:r w:rsidR="00AB596F" w:rsidRPr="00271C68">
      <w:rPr>
        <w:sz w:val="16"/>
      </w:rPr>
      <w:t>2</w:t>
    </w:r>
    <w:r w:rsidR="00AB596F" w:rsidRPr="00271C68">
      <w:rPr>
        <w:sz w:val="16"/>
      </w:rPr>
      <w:fldChar w:fldCharType="end"/>
    </w:r>
    <w:r w:rsidR="00AB596F" w:rsidRPr="00271C68">
      <w:rPr>
        <w:sz w:val="16"/>
      </w:rPr>
      <w:t xml:space="preserve"> of </w:t>
    </w:r>
    <w:r w:rsidR="00AB596F" w:rsidRPr="00271C68">
      <w:rPr>
        <w:sz w:val="16"/>
      </w:rPr>
      <w:fldChar w:fldCharType="begin"/>
    </w:r>
    <w:r w:rsidR="00AB596F" w:rsidRPr="00271C68">
      <w:rPr>
        <w:sz w:val="16"/>
      </w:rPr>
      <w:instrText xml:space="preserve"> NUMPAGES   \* MERGEFORMAT </w:instrText>
    </w:r>
    <w:r w:rsidR="00AB596F" w:rsidRPr="00271C68">
      <w:rPr>
        <w:sz w:val="16"/>
      </w:rPr>
      <w:fldChar w:fldCharType="separate"/>
    </w:r>
    <w:r w:rsidR="00AB596F" w:rsidRPr="00271C68">
      <w:rPr>
        <w:sz w:val="16"/>
      </w:rPr>
      <w:t>7</w:t>
    </w:r>
    <w:r w:rsidR="00AB596F" w:rsidRPr="00271C68">
      <w:rPr>
        <w:sz w:val="16"/>
      </w:rPr>
      <w:fldChar w:fldCharType="end"/>
    </w:r>
  </w:p>
  <w:p w14:paraId="37D415A6" w14:textId="77777777" w:rsidR="00627F2D" w:rsidRPr="00271C68" w:rsidRDefault="00627F2D" w:rsidP="001B0621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4CB0E" w14:textId="77777777" w:rsidR="00627F2D" w:rsidRPr="00271C68" w:rsidRDefault="00627F2D" w:rsidP="00280D7A">
    <w:pPr>
      <w:pBdr>
        <w:bottom w:val="single" w:sz="4" w:space="1" w:color="000000"/>
      </w:pBdr>
      <w:adjustRightInd w:val="0"/>
      <w:snapToGrid w:val="0"/>
      <w:spacing w:before="120" w:line="10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468F5"/>
    <w:multiLevelType w:val="hybridMultilevel"/>
    <w:tmpl w:val="777EB724"/>
    <w:lvl w:ilvl="0" w:tplc="66AC4AC2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C6F5D"/>
    <w:multiLevelType w:val="hybridMultilevel"/>
    <w:tmpl w:val="8BFE0D56"/>
    <w:lvl w:ilvl="0" w:tplc="CCCE9BD4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2" w15:restartNumberingAfterBreak="0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5051C"/>
    <w:multiLevelType w:val="hybridMultilevel"/>
    <w:tmpl w:val="D6480D34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95782"/>
    <w:multiLevelType w:val="hybridMultilevel"/>
    <w:tmpl w:val="4B04480E"/>
    <w:lvl w:ilvl="0" w:tplc="7A8CF0BE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6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624386"/>
    <w:multiLevelType w:val="hybridMultilevel"/>
    <w:tmpl w:val="6FDCB7B6"/>
    <w:lvl w:ilvl="0" w:tplc="7B2CA924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75B53"/>
    <w:multiLevelType w:val="hybridMultilevel"/>
    <w:tmpl w:val="A0DCA02E"/>
    <w:lvl w:ilvl="0" w:tplc="5CB0595C">
      <w:start w:val="1"/>
      <w:numFmt w:val="decimal"/>
      <w:lvlRestart w:val="0"/>
      <w:lvlText w:val="%1."/>
      <w:lvlJc w:val="left"/>
      <w:pPr>
        <w:ind w:left="3033" w:hanging="425"/>
      </w:p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0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2121"/>
    <w:multiLevelType w:val="hybridMultilevel"/>
    <w:tmpl w:val="849618B6"/>
    <w:lvl w:ilvl="0" w:tplc="71065F9E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322106">
    <w:abstractNumId w:val="3"/>
  </w:num>
  <w:num w:numId="2" w16cid:durableId="1237591844">
    <w:abstractNumId w:val="6"/>
  </w:num>
  <w:num w:numId="3" w16cid:durableId="1478380488">
    <w:abstractNumId w:val="2"/>
  </w:num>
  <w:num w:numId="4" w16cid:durableId="833490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9315235">
    <w:abstractNumId w:val="4"/>
  </w:num>
  <w:num w:numId="6" w16cid:durableId="312952688">
    <w:abstractNumId w:val="9"/>
  </w:num>
  <w:num w:numId="7" w16cid:durableId="861943558">
    <w:abstractNumId w:val="1"/>
  </w:num>
  <w:num w:numId="8" w16cid:durableId="812408522">
    <w:abstractNumId w:val="9"/>
  </w:num>
  <w:num w:numId="9" w16cid:durableId="1427535866">
    <w:abstractNumId w:val="1"/>
  </w:num>
  <w:num w:numId="10" w16cid:durableId="1106122880">
    <w:abstractNumId w:val="9"/>
  </w:num>
  <w:num w:numId="11" w16cid:durableId="2085911707">
    <w:abstractNumId w:val="1"/>
  </w:num>
  <w:num w:numId="12" w16cid:durableId="346062649">
    <w:abstractNumId w:val="10"/>
  </w:num>
  <w:num w:numId="13" w16cid:durableId="182405848">
    <w:abstractNumId w:val="9"/>
  </w:num>
  <w:num w:numId="14" w16cid:durableId="370686954">
    <w:abstractNumId w:val="1"/>
  </w:num>
  <w:num w:numId="15" w16cid:durableId="1566187189">
    <w:abstractNumId w:val="0"/>
  </w:num>
  <w:num w:numId="16" w16cid:durableId="1149397859">
    <w:abstractNumId w:val="8"/>
  </w:num>
  <w:num w:numId="17" w16cid:durableId="1980184612">
    <w:abstractNumId w:val="0"/>
  </w:num>
  <w:num w:numId="18" w16cid:durableId="1763842229">
    <w:abstractNumId w:val="9"/>
  </w:num>
  <w:num w:numId="19" w16cid:durableId="1486388461">
    <w:abstractNumId w:val="1"/>
  </w:num>
  <w:num w:numId="20" w16cid:durableId="1192645224">
    <w:abstractNumId w:val="0"/>
  </w:num>
  <w:num w:numId="21" w16cid:durableId="1055083929">
    <w:abstractNumId w:val="11"/>
  </w:num>
  <w:num w:numId="22" w16cid:durableId="189874499">
    <w:abstractNumId w:val="5"/>
  </w:num>
  <w:num w:numId="23" w16cid:durableId="687102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7A"/>
    <w:rsid w:val="000065E7"/>
    <w:rsid w:val="00010251"/>
    <w:rsid w:val="00074384"/>
    <w:rsid w:val="00086673"/>
    <w:rsid w:val="000A115F"/>
    <w:rsid w:val="000B4C54"/>
    <w:rsid w:val="000E3D33"/>
    <w:rsid w:val="000E53E0"/>
    <w:rsid w:val="000F6AD1"/>
    <w:rsid w:val="0012041F"/>
    <w:rsid w:val="00133C04"/>
    <w:rsid w:val="00140123"/>
    <w:rsid w:val="001428F9"/>
    <w:rsid w:val="00164E0D"/>
    <w:rsid w:val="001668FB"/>
    <w:rsid w:val="00181401"/>
    <w:rsid w:val="00181D69"/>
    <w:rsid w:val="00187182"/>
    <w:rsid w:val="0018782C"/>
    <w:rsid w:val="00193631"/>
    <w:rsid w:val="0019424C"/>
    <w:rsid w:val="00194891"/>
    <w:rsid w:val="001A3538"/>
    <w:rsid w:val="001B0621"/>
    <w:rsid w:val="001B558B"/>
    <w:rsid w:val="001C31F8"/>
    <w:rsid w:val="001D284B"/>
    <w:rsid w:val="001D5764"/>
    <w:rsid w:val="001D586F"/>
    <w:rsid w:val="001E2AEB"/>
    <w:rsid w:val="00201555"/>
    <w:rsid w:val="00212E47"/>
    <w:rsid w:val="00232A81"/>
    <w:rsid w:val="00271C68"/>
    <w:rsid w:val="00274CF6"/>
    <w:rsid w:val="00276D2D"/>
    <w:rsid w:val="00280D7A"/>
    <w:rsid w:val="002845A9"/>
    <w:rsid w:val="00291969"/>
    <w:rsid w:val="00295161"/>
    <w:rsid w:val="002A00C5"/>
    <w:rsid w:val="002A5A6F"/>
    <w:rsid w:val="002C41DB"/>
    <w:rsid w:val="002E0AFD"/>
    <w:rsid w:val="002F210A"/>
    <w:rsid w:val="00300EE6"/>
    <w:rsid w:val="00303F28"/>
    <w:rsid w:val="00311C14"/>
    <w:rsid w:val="00326141"/>
    <w:rsid w:val="00337815"/>
    <w:rsid w:val="00340113"/>
    <w:rsid w:val="00345091"/>
    <w:rsid w:val="00345756"/>
    <w:rsid w:val="00352574"/>
    <w:rsid w:val="00361DC8"/>
    <w:rsid w:val="00362F96"/>
    <w:rsid w:val="003706C1"/>
    <w:rsid w:val="00377885"/>
    <w:rsid w:val="00381836"/>
    <w:rsid w:val="00387E78"/>
    <w:rsid w:val="003B4E9D"/>
    <w:rsid w:val="003B7E40"/>
    <w:rsid w:val="003D09A7"/>
    <w:rsid w:val="003E0DAD"/>
    <w:rsid w:val="003F1DBF"/>
    <w:rsid w:val="00400246"/>
    <w:rsid w:val="00401D30"/>
    <w:rsid w:val="004056D9"/>
    <w:rsid w:val="004202AB"/>
    <w:rsid w:val="0042732B"/>
    <w:rsid w:val="00442403"/>
    <w:rsid w:val="00454A4A"/>
    <w:rsid w:val="00476EB6"/>
    <w:rsid w:val="00481A01"/>
    <w:rsid w:val="0048579C"/>
    <w:rsid w:val="00492FA5"/>
    <w:rsid w:val="004A6F45"/>
    <w:rsid w:val="004E6A73"/>
    <w:rsid w:val="004F25AC"/>
    <w:rsid w:val="005105E8"/>
    <w:rsid w:val="00517FAE"/>
    <w:rsid w:val="00532A09"/>
    <w:rsid w:val="00536D3D"/>
    <w:rsid w:val="00545B32"/>
    <w:rsid w:val="005503B2"/>
    <w:rsid w:val="00557069"/>
    <w:rsid w:val="00574719"/>
    <w:rsid w:val="005A675E"/>
    <w:rsid w:val="005B4477"/>
    <w:rsid w:val="005C2237"/>
    <w:rsid w:val="005C79BB"/>
    <w:rsid w:val="005F2F2A"/>
    <w:rsid w:val="005F7652"/>
    <w:rsid w:val="00605534"/>
    <w:rsid w:val="0062401A"/>
    <w:rsid w:val="00627F2D"/>
    <w:rsid w:val="0064593A"/>
    <w:rsid w:val="00656291"/>
    <w:rsid w:val="00676478"/>
    <w:rsid w:val="00692393"/>
    <w:rsid w:val="006952D2"/>
    <w:rsid w:val="006A192E"/>
    <w:rsid w:val="006B3016"/>
    <w:rsid w:val="006C2F65"/>
    <w:rsid w:val="006E6678"/>
    <w:rsid w:val="006F0822"/>
    <w:rsid w:val="006F6F27"/>
    <w:rsid w:val="00724714"/>
    <w:rsid w:val="00761594"/>
    <w:rsid w:val="00770730"/>
    <w:rsid w:val="00782934"/>
    <w:rsid w:val="00796FF4"/>
    <w:rsid w:val="0079732E"/>
    <w:rsid w:val="007B0A72"/>
    <w:rsid w:val="007B5A60"/>
    <w:rsid w:val="007B5BB5"/>
    <w:rsid w:val="007D4DD0"/>
    <w:rsid w:val="007D742A"/>
    <w:rsid w:val="007E5242"/>
    <w:rsid w:val="007E6B50"/>
    <w:rsid w:val="007F0935"/>
    <w:rsid w:val="007F7C8C"/>
    <w:rsid w:val="0086021E"/>
    <w:rsid w:val="00865AC6"/>
    <w:rsid w:val="0088201B"/>
    <w:rsid w:val="00886FD9"/>
    <w:rsid w:val="008B079D"/>
    <w:rsid w:val="008D460D"/>
    <w:rsid w:val="008F1164"/>
    <w:rsid w:val="00904E3D"/>
    <w:rsid w:val="0092278D"/>
    <w:rsid w:val="00927B96"/>
    <w:rsid w:val="009403EA"/>
    <w:rsid w:val="0094248E"/>
    <w:rsid w:val="00943EB9"/>
    <w:rsid w:val="0095207C"/>
    <w:rsid w:val="00961D28"/>
    <w:rsid w:val="00985BC4"/>
    <w:rsid w:val="009B567C"/>
    <w:rsid w:val="009E0C2B"/>
    <w:rsid w:val="009E6CB5"/>
    <w:rsid w:val="009F14D0"/>
    <w:rsid w:val="009F1C9B"/>
    <w:rsid w:val="009F70E6"/>
    <w:rsid w:val="00A042B7"/>
    <w:rsid w:val="00A04604"/>
    <w:rsid w:val="00A119D4"/>
    <w:rsid w:val="00A20043"/>
    <w:rsid w:val="00A21C8B"/>
    <w:rsid w:val="00A24322"/>
    <w:rsid w:val="00A271F1"/>
    <w:rsid w:val="00A31DE3"/>
    <w:rsid w:val="00A6656C"/>
    <w:rsid w:val="00A72D51"/>
    <w:rsid w:val="00A733C5"/>
    <w:rsid w:val="00A74C97"/>
    <w:rsid w:val="00A760E7"/>
    <w:rsid w:val="00A77441"/>
    <w:rsid w:val="00AB242E"/>
    <w:rsid w:val="00AB596F"/>
    <w:rsid w:val="00AB7080"/>
    <w:rsid w:val="00AD2E39"/>
    <w:rsid w:val="00AE5CE9"/>
    <w:rsid w:val="00AF7607"/>
    <w:rsid w:val="00B10F69"/>
    <w:rsid w:val="00B14B94"/>
    <w:rsid w:val="00B21859"/>
    <w:rsid w:val="00B2656B"/>
    <w:rsid w:val="00B27557"/>
    <w:rsid w:val="00B469FD"/>
    <w:rsid w:val="00B63B97"/>
    <w:rsid w:val="00B85CD9"/>
    <w:rsid w:val="00B94141"/>
    <w:rsid w:val="00B9647B"/>
    <w:rsid w:val="00BA05A2"/>
    <w:rsid w:val="00BD714A"/>
    <w:rsid w:val="00BE2CFD"/>
    <w:rsid w:val="00C03FBD"/>
    <w:rsid w:val="00C14FDE"/>
    <w:rsid w:val="00C258B5"/>
    <w:rsid w:val="00C33FB4"/>
    <w:rsid w:val="00C41326"/>
    <w:rsid w:val="00C534F7"/>
    <w:rsid w:val="00C56DA0"/>
    <w:rsid w:val="00C56EB6"/>
    <w:rsid w:val="00C6627C"/>
    <w:rsid w:val="00C74FF9"/>
    <w:rsid w:val="00C75DC2"/>
    <w:rsid w:val="00C768A6"/>
    <w:rsid w:val="00C9450B"/>
    <w:rsid w:val="00C94B3D"/>
    <w:rsid w:val="00CA33D1"/>
    <w:rsid w:val="00CB6C8E"/>
    <w:rsid w:val="00CD648C"/>
    <w:rsid w:val="00CE0023"/>
    <w:rsid w:val="00CE33CF"/>
    <w:rsid w:val="00CE6395"/>
    <w:rsid w:val="00D12CC5"/>
    <w:rsid w:val="00D12E93"/>
    <w:rsid w:val="00D32186"/>
    <w:rsid w:val="00D344B4"/>
    <w:rsid w:val="00D539E2"/>
    <w:rsid w:val="00D6288B"/>
    <w:rsid w:val="00D9536C"/>
    <w:rsid w:val="00DA3893"/>
    <w:rsid w:val="00DA5CF6"/>
    <w:rsid w:val="00DD0C0D"/>
    <w:rsid w:val="00DE2379"/>
    <w:rsid w:val="00E03967"/>
    <w:rsid w:val="00E30DA5"/>
    <w:rsid w:val="00E5131B"/>
    <w:rsid w:val="00E52667"/>
    <w:rsid w:val="00E56EF0"/>
    <w:rsid w:val="00E65380"/>
    <w:rsid w:val="00E7028B"/>
    <w:rsid w:val="00E83552"/>
    <w:rsid w:val="00E96D33"/>
    <w:rsid w:val="00EC06E3"/>
    <w:rsid w:val="00EC1F24"/>
    <w:rsid w:val="00EC70E9"/>
    <w:rsid w:val="00EE6BC7"/>
    <w:rsid w:val="00F0373A"/>
    <w:rsid w:val="00F04C76"/>
    <w:rsid w:val="00F07491"/>
    <w:rsid w:val="00F225E0"/>
    <w:rsid w:val="00F228AC"/>
    <w:rsid w:val="00F23FE1"/>
    <w:rsid w:val="00F34FEE"/>
    <w:rsid w:val="00F50B43"/>
    <w:rsid w:val="00F513A2"/>
    <w:rsid w:val="00FC11F2"/>
    <w:rsid w:val="00FC3BAE"/>
    <w:rsid w:val="00FC4288"/>
    <w:rsid w:val="00FD4509"/>
    <w:rsid w:val="00FE6EEB"/>
    <w:rsid w:val="00FE7F32"/>
    <w:rsid w:val="00FF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5F5ECD"/>
  <w15:chartTrackingRefBased/>
  <w15:docId w15:val="{03893CBC-8EA6-944C-A52A-4FF01C79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D7A"/>
    <w:pPr>
      <w:spacing w:line="280" w:lineRule="atLeast"/>
      <w:jc w:val="both"/>
    </w:pPr>
    <w:rPr>
      <w:rFonts w:ascii="Palatino Linotype" w:hAnsi="Palatino Linotyp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11articletype">
    <w:name w:val="MDPI_1.1_article_type"/>
    <w:next w:val="Normal"/>
    <w:qFormat/>
    <w:rsid w:val="00E56EF0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Normal"/>
    <w:qFormat/>
    <w:rsid w:val="00E56EF0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Normal"/>
    <w:qFormat/>
    <w:rsid w:val="00E56EF0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E56EF0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E56EF0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E56EF0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18keywords">
    <w:name w:val="MDPI_1.8_keywords"/>
    <w:next w:val="Normal"/>
    <w:qFormat/>
    <w:rsid w:val="00E56EF0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qFormat/>
    <w:rsid w:val="00E56EF0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paragraph" w:styleId="Footer">
    <w:name w:val="footer"/>
    <w:basedOn w:val="Normal"/>
    <w:link w:val="FooterChar"/>
    <w:uiPriority w:val="99"/>
    <w:rsid w:val="00E56EF0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link w:val="Footer"/>
    <w:uiPriority w:val="99"/>
    <w:rsid w:val="00E56EF0"/>
    <w:rPr>
      <w:rFonts w:ascii="Palatino Linotype" w:hAnsi="Palatino Linotype"/>
      <w:noProof/>
      <w:color w:val="000000"/>
      <w:szCs w:val="18"/>
    </w:rPr>
  </w:style>
  <w:style w:type="paragraph" w:styleId="Header">
    <w:name w:val="header"/>
    <w:basedOn w:val="Normal"/>
    <w:link w:val="HeaderChar"/>
    <w:uiPriority w:val="99"/>
    <w:rsid w:val="00E56E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link w:val="Header"/>
    <w:uiPriority w:val="99"/>
    <w:rsid w:val="00E56EF0"/>
    <w:rPr>
      <w:rFonts w:ascii="Palatino Linotype" w:hAnsi="Palatino Linotype"/>
      <w:noProof/>
      <w:color w:val="000000"/>
      <w:szCs w:val="18"/>
    </w:rPr>
  </w:style>
  <w:style w:type="paragraph" w:customStyle="1" w:styleId="MDPI32textnoindent">
    <w:name w:val="MDPI_3.2_text_no_indent"/>
    <w:basedOn w:val="MDPI31text"/>
    <w:qFormat/>
    <w:rsid w:val="00E56EF0"/>
    <w:pPr>
      <w:ind w:firstLine="0"/>
    </w:pPr>
  </w:style>
  <w:style w:type="paragraph" w:customStyle="1" w:styleId="MDPI31text">
    <w:name w:val="MDPI_3.1_text"/>
    <w:qFormat/>
    <w:rsid w:val="00CE33CF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E56EF0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E56EF0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E56EF0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D586F"/>
    <w:pPr>
      <w:numPr>
        <w:numId w:val="22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1D586F"/>
    <w:pPr>
      <w:numPr>
        <w:numId w:val="20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E56EF0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E56EF0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E56EF0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FE7F32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E56EF0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E56EF0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E56EF0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E56EF0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E56EF0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 w:val="24"/>
      <w:szCs w:val="22"/>
      <w:lang w:eastAsia="de-DE" w:bidi="en-US"/>
    </w:rPr>
  </w:style>
  <w:style w:type="paragraph" w:customStyle="1" w:styleId="MDPI22heading2">
    <w:name w:val="MDPI_2.2_heading2"/>
    <w:qFormat/>
    <w:rsid w:val="00E56EF0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81references">
    <w:name w:val="MDPI_8.1_references"/>
    <w:qFormat/>
    <w:rsid w:val="0086021E"/>
    <w:pPr>
      <w:numPr>
        <w:numId w:val="23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BalloonText">
    <w:name w:val="Balloon Text"/>
    <w:basedOn w:val="Normal"/>
    <w:link w:val="BalloonTextChar"/>
    <w:uiPriority w:val="99"/>
    <w:rsid w:val="00E56EF0"/>
    <w:rPr>
      <w:rFonts w:cs="Tahoma"/>
      <w:szCs w:val="18"/>
    </w:rPr>
  </w:style>
  <w:style w:type="character" w:customStyle="1" w:styleId="BalloonTextChar">
    <w:name w:val="Balloon Text Char"/>
    <w:link w:val="BalloonText"/>
    <w:uiPriority w:val="99"/>
    <w:rsid w:val="00E56EF0"/>
    <w:rPr>
      <w:rFonts w:ascii="Palatino Linotype" w:hAnsi="Palatino Linotype" w:cs="Tahoma"/>
      <w:noProof/>
      <w:color w:val="000000"/>
      <w:szCs w:val="18"/>
    </w:rPr>
  </w:style>
  <w:style w:type="character" w:styleId="LineNumber">
    <w:name w:val="line number"/>
    <w:uiPriority w:val="99"/>
    <w:rsid w:val="009403EA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TableNormal"/>
    <w:uiPriority w:val="99"/>
    <w:rsid w:val="00E56EF0"/>
    <w:pPr>
      <w:adjustRightInd w:val="0"/>
      <w:snapToGrid w:val="0"/>
      <w:spacing w:line="280" w:lineRule="atLeast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E56EF0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0065E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E56EF0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D450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E56EF0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2theorem">
    <w:name w:val="MDPI_8.2_theorem"/>
    <w:qFormat/>
    <w:rsid w:val="00E56EF0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3proof">
    <w:name w:val="MDPI_8.3_proof"/>
    <w:qFormat/>
    <w:rsid w:val="00E56EF0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E56EF0"/>
    <w:pPr>
      <w:adjustRightInd w:val="0"/>
      <w:snapToGrid w:val="0"/>
      <w:spacing w:before="120" w:after="120"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_matter"/>
    <w:qFormat/>
    <w:rsid w:val="00E56EF0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E56EF0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A72D51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E56EF0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E56EF0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481A01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table" w:customStyle="1" w:styleId="MDPItable">
    <w:name w:val="MDPI_table"/>
    <w:basedOn w:val="TableNormal"/>
    <w:uiPriority w:val="99"/>
    <w:rsid w:val="00E56EF0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character" w:customStyle="1" w:styleId="apple-converted-space">
    <w:name w:val="apple-converted-space"/>
    <w:rsid w:val="00E56EF0"/>
  </w:style>
  <w:style w:type="paragraph" w:styleId="Bibliography">
    <w:name w:val="Bibliography"/>
    <w:basedOn w:val="Normal"/>
    <w:next w:val="Normal"/>
    <w:uiPriority w:val="37"/>
    <w:semiHidden/>
    <w:unhideWhenUsed/>
    <w:rsid w:val="00E56EF0"/>
  </w:style>
  <w:style w:type="paragraph" w:styleId="BodyText">
    <w:name w:val="Body Text"/>
    <w:link w:val="BodyTextChar"/>
    <w:rsid w:val="00E56EF0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BodyTextChar">
    <w:name w:val="Body Text Char"/>
    <w:link w:val="BodyText"/>
    <w:rsid w:val="00E56EF0"/>
    <w:rPr>
      <w:rFonts w:ascii="Palatino Linotype" w:hAnsi="Palatino Linotype"/>
      <w:color w:val="000000"/>
      <w:sz w:val="24"/>
      <w:lang w:eastAsia="de-DE"/>
    </w:rPr>
  </w:style>
  <w:style w:type="character" w:styleId="CommentReference">
    <w:name w:val="annotation reference"/>
    <w:rsid w:val="00E56EF0"/>
    <w:rPr>
      <w:sz w:val="21"/>
      <w:szCs w:val="21"/>
    </w:rPr>
  </w:style>
  <w:style w:type="paragraph" w:styleId="CommentText">
    <w:name w:val="annotation text"/>
    <w:basedOn w:val="Normal"/>
    <w:link w:val="CommentTextChar"/>
    <w:rsid w:val="00E56EF0"/>
  </w:style>
  <w:style w:type="character" w:customStyle="1" w:styleId="CommentTextChar">
    <w:name w:val="Comment Text Char"/>
    <w:link w:val="CommentText"/>
    <w:rsid w:val="00E56EF0"/>
    <w:rPr>
      <w:rFonts w:ascii="Palatino Linotype" w:hAnsi="Palatino Linotype"/>
      <w:noProof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E56EF0"/>
    <w:rPr>
      <w:b/>
      <w:bCs/>
    </w:rPr>
  </w:style>
  <w:style w:type="character" w:customStyle="1" w:styleId="CommentSubjectChar">
    <w:name w:val="Comment Subject Char"/>
    <w:link w:val="CommentSubject"/>
    <w:rsid w:val="00E56EF0"/>
    <w:rPr>
      <w:rFonts w:ascii="Palatino Linotype" w:hAnsi="Palatino Linotype"/>
      <w:b/>
      <w:bCs/>
      <w:noProof/>
      <w:color w:val="000000"/>
    </w:rPr>
  </w:style>
  <w:style w:type="character" w:styleId="EndnoteReference">
    <w:name w:val="endnote reference"/>
    <w:rsid w:val="00E56EF0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E56EF0"/>
    <w:pPr>
      <w:spacing w:line="240" w:lineRule="auto"/>
    </w:pPr>
  </w:style>
  <w:style w:type="character" w:customStyle="1" w:styleId="EndnoteTextChar">
    <w:name w:val="Endnote Text Char"/>
    <w:link w:val="EndnoteText"/>
    <w:semiHidden/>
    <w:rsid w:val="00E56EF0"/>
    <w:rPr>
      <w:rFonts w:ascii="Palatino Linotype" w:hAnsi="Palatino Linotype"/>
      <w:noProof/>
      <w:color w:val="000000"/>
    </w:rPr>
  </w:style>
  <w:style w:type="character" w:styleId="FollowedHyperlink">
    <w:name w:val="FollowedHyperlink"/>
    <w:rsid w:val="00E56EF0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E56EF0"/>
    <w:pPr>
      <w:spacing w:line="240" w:lineRule="auto"/>
    </w:pPr>
  </w:style>
  <w:style w:type="character" w:customStyle="1" w:styleId="FootnoteTextChar">
    <w:name w:val="Footnote Text Char"/>
    <w:link w:val="FootnoteText"/>
    <w:semiHidden/>
    <w:rsid w:val="00E56EF0"/>
    <w:rPr>
      <w:rFonts w:ascii="Palatino Linotype" w:hAnsi="Palatino Linotype"/>
      <w:noProof/>
      <w:color w:val="000000"/>
    </w:rPr>
  </w:style>
  <w:style w:type="paragraph" w:styleId="NormalWeb">
    <w:name w:val="Normal (Web)"/>
    <w:basedOn w:val="Normal"/>
    <w:uiPriority w:val="99"/>
    <w:rsid w:val="00E56EF0"/>
    <w:rPr>
      <w:szCs w:val="24"/>
    </w:rPr>
  </w:style>
  <w:style w:type="paragraph" w:customStyle="1" w:styleId="MsoFootnoteText0">
    <w:name w:val="MsoFootnoteText"/>
    <w:basedOn w:val="NormalWeb"/>
    <w:qFormat/>
    <w:rsid w:val="00E56EF0"/>
    <w:rPr>
      <w:rFonts w:ascii="Times New Roman" w:hAnsi="Times New Roman"/>
    </w:rPr>
  </w:style>
  <w:style w:type="character" w:styleId="PageNumber">
    <w:name w:val="page number"/>
    <w:rsid w:val="00E56EF0"/>
  </w:style>
  <w:style w:type="character" w:styleId="PlaceholderText">
    <w:name w:val="Placeholder Text"/>
    <w:uiPriority w:val="99"/>
    <w:semiHidden/>
    <w:rsid w:val="00E56EF0"/>
    <w:rPr>
      <w:color w:val="808080"/>
    </w:rPr>
  </w:style>
  <w:style w:type="paragraph" w:customStyle="1" w:styleId="MDPI71footnotes">
    <w:name w:val="MDPI_7.1_footnotes"/>
    <w:qFormat/>
    <w:rsid w:val="00E7028B"/>
    <w:pPr>
      <w:numPr>
        <w:numId w:val="21"/>
      </w:numPr>
      <w:adjustRightInd w:val="0"/>
      <w:snapToGrid w:val="0"/>
      <w:spacing w:line="280" w:lineRule="atLeast"/>
    </w:pPr>
    <w:rPr>
      <w:rFonts w:ascii="Palatino Linotype" w:eastAsiaTheme="minorEastAsia" w:hAnsi="Palatino Linotype"/>
      <w:noProof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6C2F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athi/Downloads/viruses-template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viruses-template (1).dot</Template>
  <TotalTime>8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Type of the Paper (Article</vt:lpstr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 of the Paper (Article</dc:title>
  <dc:subject/>
  <dc:creator>Microsoft Office User</dc:creator>
  <cp:keywords/>
  <dc:description/>
  <cp:lastModifiedBy>Fathi Mubarki</cp:lastModifiedBy>
  <cp:revision>1</cp:revision>
  <dcterms:created xsi:type="dcterms:W3CDTF">2026-02-24T11:16:00Z</dcterms:created>
  <dcterms:modified xsi:type="dcterms:W3CDTF">2026-02-24T22:31:00Z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7c7495a0eb3617637805811920bc05ffc20ee29430973b641345921bec7409f9</vt:lpwstr>
  </property>
</Properties>
</file>